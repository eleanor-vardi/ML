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6757CA" w14:textId="59D078FB" w:rsidR="00524388" w:rsidRDefault="00595C15" w:rsidP="00595C15">
      <w:pPr>
        <w:pStyle w:val="Title"/>
      </w:pPr>
      <w:r w:rsidRPr="00595C15">
        <w:t>ML Project</w:t>
      </w:r>
      <w:r>
        <w:t xml:space="preserve"> – Restaurants in France</w:t>
      </w:r>
    </w:p>
    <w:p w14:paraId="079FB19C" w14:textId="29EC02BD" w:rsidR="00524388" w:rsidRDefault="00595C15">
      <w:pPr>
        <w:pStyle w:val="Heading1"/>
      </w:pPr>
      <w:r>
        <w:t>Overview</w:t>
      </w:r>
    </w:p>
    <w:p w14:paraId="36B3043B" w14:textId="77777777" w:rsidR="00595C15" w:rsidRDefault="00595C15" w:rsidP="00595C15">
      <w:r w:rsidRPr="00595C15">
        <w:t xml:space="preserve">The objective of this project is to predict whether a restaurant will succeed based on a dataset obtained from TripAdvisor. </w:t>
      </w:r>
    </w:p>
    <w:p w14:paraId="421FC758" w14:textId="77777777" w:rsidR="00595C15" w:rsidRDefault="00595C15" w:rsidP="00595C15">
      <w:proofErr w:type="gramStart"/>
      <w:r w:rsidRPr="00595C15">
        <w:t>For the purpose of</w:t>
      </w:r>
      <w:proofErr w:type="gramEnd"/>
      <w:r w:rsidRPr="00595C15">
        <w:t xml:space="preserve"> this analysis, a restaurant is considered successful if it receives more than 100 votes with an average score higher than 4. </w:t>
      </w:r>
    </w:p>
    <w:p w14:paraId="429F4734" w14:textId="0CB62115" w:rsidR="00524388" w:rsidRDefault="00595C15" w:rsidP="00595C15">
      <w:r w:rsidRPr="00595C15">
        <w:t>This prediction can assist in understanding the factors that contribute to the success of restaurants and can be leveraged by restaurant owners or stakeholders to improve their services or strategies.</w:t>
      </w:r>
    </w:p>
    <w:p w14:paraId="737B5F64" w14:textId="60C3F819" w:rsidR="00524388" w:rsidRDefault="00595C15">
      <w:pPr>
        <w:jc w:val="center"/>
      </w:pPr>
      <w:r>
        <w:rPr>
          <w:noProof/>
          <w:lang w:eastAsia="en-US"/>
        </w:rPr>
        <w:drawing>
          <wp:inline distT="0" distB="0" distL="0" distR="0" wp14:anchorId="748E29A1" wp14:editId="469517EF">
            <wp:extent cx="6675120" cy="4519930"/>
            <wp:effectExtent l="0" t="0" r="5080" b="1270"/>
            <wp:docPr id="241818432" name="Picture 3" descr="A restaurant with tables and ch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18432" name="Picture 3" descr="A restaurant with tables and chair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86CC" w14:textId="3298CA2F" w:rsidR="00524388" w:rsidRDefault="00524388"/>
    <w:p w14:paraId="360EB5FD" w14:textId="3840DA53" w:rsidR="005A56C4" w:rsidRDefault="005A56C4" w:rsidP="00595C15">
      <w:pPr>
        <w:pStyle w:val="Heading1"/>
      </w:pPr>
      <w:r>
        <w:lastRenderedPageBreak/>
        <w:t>Domain Knowledge</w:t>
      </w:r>
    </w:p>
    <w:p w14:paraId="07FA42A4" w14:textId="77777777" w:rsidR="005A56C4" w:rsidRPr="005A56C4" w:rsidRDefault="005A56C4" w:rsidP="005A56C4">
      <w:pPr>
        <w:rPr>
          <w:lang w:val="en-IL"/>
        </w:rPr>
      </w:pPr>
      <w:r w:rsidRPr="005A56C4">
        <w:rPr>
          <w:lang w:val="en-IL"/>
        </w:rPr>
        <w:t>Understanding the restaurant industry is crucial for predicting restaurant success. Several key factors were considered:</w:t>
      </w:r>
    </w:p>
    <w:p w14:paraId="26DB410E" w14:textId="68148F31" w:rsidR="005A56C4" w:rsidRPr="005A56C4" w:rsidRDefault="005A56C4" w:rsidP="005A56C4">
      <w:pPr>
        <w:numPr>
          <w:ilvl w:val="0"/>
          <w:numId w:val="19"/>
        </w:numPr>
        <w:rPr>
          <w:lang w:val="en-IL"/>
        </w:rPr>
      </w:pPr>
      <w:r w:rsidRPr="005A56C4">
        <w:rPr>
          <w:b/>
          <w:bCs/>
          <w:lang w:val="en-IL"/>
        </w:rPr>
        <w:t>Customer Reviews and Ratings</w:t>
      </w:r>
      <w:r w:rsidRPr="005A56C4">
        <w:rPr>
          <w:lang w:val="en-IL"/>
        </w:rPr>
        <w:t xml:space="preserve">: </w:t>
      </w:r>
      <w:r>
        <w:rPr>
          <w:lang w:val="en-IL"/>
        </w:rPr>
        <w:t>The project considers success as a combination of two factors: high ratings and high number of voters</w:t>
      </w:r>
    </w:p>
    <w:p w14:paraId="445B87C2" w14:textId="68EEC5FF" w:rsidR="005A56C4" w:rsidRPr="005A56C4" w:rsidRDefault="005A56C4" w:rsidP="005A56C4">
      <w:pPr>
        <w:numPr>
          <w:ilvl w:val="0"/>
          <w:numId w:val="19"/>
        </w:numPr>
        <w:rPr>
          <w:lang w:val="en-IL"/>
        </w:rPr>
      </w:pPr>
      <w:r w:rsidRPr="005A56C4">
        <w:rPr>
          <w:b/>
          <w:bCs/>
          <w:lang w:val="en-IL"/>
        </w:rPr>
        <w:t>Location</w:t>
      </w:r>
      <w:r w:rsidRPr="005A56C4">
        <w:rPr>
          <w:lang w:val="en-IL"/>
        </w:rPr>
        <w:t>: Geographical data was carefully analyzed, and duplicate entries within close proximity were removed.</w:t>
      </w:r>
    </w:p>
    <w:p w14:paraId="0673F6DF" w14:textId="78838769" w:rsidR="005A56C4" w:rsidRPr="005A56C4" w:rsidRDefault="005A56C4" w:rsidP="005A56C4">
      <w:pPr>
        <w:numPr>
          <w:ilvl w:val="0"/>
          <w:numId w:val="19"/>
        </w:numPr>
        <w:rPr>
          <w:lang w:val="en-IL"/>
        </w:rPr>
      </w:pPr>
      <w:r w:rsidRPr="005A56C4">
        <w:rPr>
          <w:b/>
          <w:bCs/>
          <w:lang w:val="en-IL"/>
        </w:rPr>
        <w:t>Cuisine Offerings</w:t>
      </w:r>
      <w:r w:rsidRPr="005A56C4">
        <w:rPr>
          <w:lang w:val="en-IL"/>
        </w:rPr>
        <w:t>: The dataset was refined to focus on the 15 most common cuisines, with others grouped as "Other" to accurately reflect their impact on success.</w:t>
      </w:r>
      <w:r>
        <w:rPr>
          <w:lang w:val="en-IL"/>
        </w:rPr>
        <w:t xml:space="preserve"> </w:t>
      </w:r>
    </w:p>
    <w:p w14:paraId="29D270E0" w14:textId="77777777" w:rsidR="005A56C4" w:rsidRPr="005A56C4" w:rsidRDefault="005A56C4" w:rsidP="005A56C4">
      <w:pPr>
        <w:numPr>
          <w:ilvl w:val="0"/>
          <w:numId w:val="19"/>
        </w:numPr>
        <w:rPr>
          <w:lang w:val="en-IL"/>
        </w:rPr>
      </w:pPr>
      <w:r w:rsidRPr="005A56C4">
        <w:rPr>
          <w:b/>
          <w:bCs/>
          <w:lang w:val="en-IL"/>
        </w:rPr>
        <w:t>Operational Hours</w:t>
      </w:r>
      <w:r w:rsidRPr="005A56C4">
        <w:rPr>
          <w:lang w:val="en-IL"/>
        </w:rPr>
        <w:t>: Availability during peak times, like weekends and dinner hours, is critical. Features such as opens_days_count, open_on_weekend, and total_open_hours were derived to capture these aspects.</w:t>
      </w:r>
    </w:p>
    <w:p w14:paraId="09410D22" w14:textId="77777777" w:rsidR="005A56C4" w:rsidRPr="005A56C4" w:rsidRDefault="005A56C4" w:rsidP="005A56C4">
      <w:pPr>
        <w:numPr>
          <w:ilvl w:val="0"/>
          <w:numId w:val="19"/>
        </w:numPr>
        <w:rPr>
          <w:lang w:val="en-IL"/>
        </w:rPr>
      </w:pPr>
      <w:r w:rsidRPr="005A56C4">
        <w:rPr>
          <w:b/>
          <w:bCs/>
          <w:lang w:val="en-IL"/>
        </w:rPr>
        <w:t>Brand Presence</w:t>
      </w:r>
      <w:r w:rsidRPr="005A56C4">
        <w:rPr>
          <w:lang w:val="en-IL"/>
        </w:rPr>
        <w:t>: Chain restaurants often have more resources and recognition, contributing to their success. Restaurants appearing more than 10 times were flagged as brands and treated accordingly.</w:t>
      </w:r>
    </w:p>
    <w:p w14:paraId="1FA176F8" w14:textId="77777777" w:rsidR="005A56C4" w:rsidRPr="005A56C4" w:rsidRDefault="005A56C4" w:rsidP="005A56C4">
      <w:pPr>
        <w:rPr>
          <w:lang w:val="en-IL"/>
        </w:rPr>
      </w:pPr>
      <w:r w:rsidRPr="005A56C4">
        <w:rPr>
          <w:lang w:val="en-IL"/>
        </w:rPr>
        <w:t>Incorporating these industry insights into the data preparation process allowed for more relevant feature selection, ensuring that the predictive model reflects real-world dynamics in the restaurant industry.</w:t>
      </w:r>
    </w:p>
    <w:p w14:paraId="632A3291" w14:textId="636C7936" w:rsidR="005A56C4" w:rsidRPr="005A56C4" w:rsidRDefault="005A56C4" w:rsidP="005A56C4">
      <w:pPr>
        <w:rPr>
          <w:lang w:val="en-IL"/>
        </w:rPr>
      </w:pPr>
    </w:p>
    <w:p w14:paraId="5AAEFF04" w14:textId="4903E901" w:rsidR="00595C15" w:rsidRDefault="00595C15" w:rsidP="00595C15">
      <w:pPr>
        <w:pStyle w:val="Heading1"/>
      </w:pPr>
      <w:r w:rsidRPr="00595C15">
        <w:t>Data Preparation</w:t>
      </w:r>
    </w:p>
    <w:p w14:paraId="06611175" w14:textId="77777777" w:rsidR="00595C15" w:rsidRPr="00595C15" w:rsidRDefault="00595C15" w:rsidP="00595C15">
      <w:pPr>
        <w:rPr>
          <w:lang w:val="en-IL"/>
        </w:rPr>
      </w:pPr>
      <w:r w:rsidRPr="00595C15">
        <w:rPr>
          <w:lang w:val="en-IL"/>
        </w:rPr>
        <w:t xml:space="preserve">The dataset, originally encompassing restaurants across Europe, was filtered to focus specifically on France, resulting in a dataset of </w:t>
      </w:r>
      <w:r w:rsidRPr="00595C15">
        <w:rPr>
          <w:b/>
          <w:bCs/>
          <w:lang w:val="en-IL"/>
        </w:rPr>
        <w:t>6,522,096</w:t>
      </w:r>
      <w:r w:rsidRPr="00595C15">
        <w:rPr>
          <w:lang w:val="en-IL"/>
        </w:rPr>
        <w:t xml:space="preserve"> restaurants.</w:t>
      </w:r>
    </w:p>
    <w:p w14:paraId="54E764DC" w14:textId="77777777" w:rsidR="00595C15" w:rsidRPr="00595C15" w:rsidRDefault="00595C15" w:rsidP="00595C15">
      <w:pPr>
        <w:rPr>
          <w:b/>
          <w:bCs/>
          <w:lang w:val="en-IL"/>
        </w:rPr>
      </w:pPr>
      <w:r w:rsidRPr="00595C15">
        <w:rPr>
          <w:b/>
          <w:bCs/>
          <w:lang w:val="en-IL"/>
        </w:rPr>
        <w:t>Key Data Preparation Steps:</w:t>
      </w:r>
    </w:p>
    <w:p w14:paraId="4C151DF8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t>Data Filtering and Focus</w:t>
      </w:r>
      <w:r w:rsidRPr="00595C15">
        <w:rPr>
          <w:lang w:val="en-IL"/>
        </w:rPr>
        <w:t>:</w:t>
      </w:r>
    </w:p>
    <w:p w14:paraId="612B88F6" w14:textId="77777777" w:rsidR="00595C15" w:rsidRP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t>The dataset was narrowed down to include only restaurants located in France.</w:t>
      </w:r>
    </w:p>
    <w:p w14:paraId="5E322559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t>Reduction of Large Categories</w:t>
      </w:r>
      <w:r w:rsidRPr="00595C15">
        <w:rPr>
          <w:lang w:val="en-IL"/>
        </w:rPr>
        <w:t>:</w:t>
      </w:r>
    </w:p>
    <w:p w14:paraId="44CFBB52" w14:textId="77777777" w:rsidR="00595C15" w:rsidRP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lastRenderedPageBreak/>
        <w:t>Simplified the dataset by removing redundant columns like Country, Popularity_Detailed, and address-related columns, focusing on city-level information instead.</w:t>
      </w:r>
    </w:p>
    <w:p w14:paraId="4A73183A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t>Categorization and Transformation</w:t>
      </w:r>
      <w:r w:rsidRPr="00595C15">
        <w:rPr>
          <w:lang w:val="en-IL"/>
        </w:rPr>
        <w:t>:</w:t>
      </w:r>
    </w:p>
    <w:p w14:paraId="3C753366" w14:textId="1A628560" w:rsidR="00595C15" w:rsidRDefault="00282689" w:rsidP="00595C15">
      <w:pPr>
        <w:numPr>
          <w:ilvl w:val="1"/>
          <w:numId w:val="17"/>
        </w:numPr>
        <w:rPr>
          <w:lang w:val="en-IL"/>
        </w:rPr>
      </w:pPr>
      <w:r w:rsidRPr="00595C15">
        <w:rPr>
          <w:rStyle w:val="HTMLCode"/>
          <w:rFonts w:eastAsiaTheme="majorEastAsia"/>
          <w:b/>
          <w:bCs/>
          <w:sz w:val="24"/>
          <w:szCs w:val="24"/>
        </w:rPr>
        <w:t>price</w:t>
      </w:r>
      <w:r w:rsidRPr="00595C15">
        <w:rPr>
          <w:lang w:val="en-IL"/>
        </w:rPr>
        <w:t>_</w:t>
      </w:r>
      <w:r w:rsidRPr="00595C15">
        <w:rPr>
          <w:rStyle w:val="HTMLCode"/>
          <w:rFonts w:eastAsiaTheme="majorEastAsia"/>
          <w:b/>
          <w:bCs/>
          <w:sz w:val="24"/>
          <w:szCs w:val="24"/>
        </w:rPr>
        <w:t>level</w:t>
      </w:r>
      <w:r w:rsidRPr="00595C15">
        <w:rPr>
          <w:lang w:val="en-IL"/>
        </w:rPr>
        <w:t xml:space="preserve"> </w:t>
      </w:r>
      <w:r>
        <w:rPr>
          <w:lang w:val="en-IL"/>
        </w:rPr>
        <w:t>- c</w:t>
      </w:r>
      <w:r w:rsidR="00595C15" w:rsidRPr="00595C15">
        <w:rPr>
          <w:lang w:val="en-IL"/>
        </w:rPr>
        <w:t>onverted symbols</w:t>
      </w:r>
      <w:r>
        <w:rPr>
          <w:lang w:val="en-IL"/>
        </w:rPr>
        <w:t xml:space="preserve"> (</w:t>
      </w:r>
      <w:r>
        <w:t>e.g., €, €€-€€€, €€€€</w:t>
      </w:r>
      <w:r>
        <w:rPr>
          <w:lang w:val="en-IL"/>
        </w:rPr>
        <w:t>)</w:t>
      </w:r>
      <w:r w:rsidR="00595C15" w:rsidRPr="00595C15">
        <w:rPr>
          <w:lang w:val="en-IL"/>
        </w:rPr>
        <w:t xml:space="preserve"> to integers and categorized them.</w:t>
      </w:r>
    </w:p>
    <w:p w14:paraId="4FE905AF" w14:textId="58588032" w:rsidR="00C93F16" w:rsidRPr="00595C15" w:rsidRDefault="00C93F16" w:rsidP="00595C15">
      <w:pPr>
        <w:numPr>
          <w:ilvl w:val="1"/>
          <w:numId w:val="17"/>
        </w:numPr>
        <w:rPr>
          <w:lang w:val="en-IL"/>
        </w:rPr>
      </w:pPr>
      <w:r w:rsidRPr="00C93F16">
        <w:rPr>
          <w:rStyle w:val="HTMLCode"/>
          <w:rFonts w:eastAsiaTheme="majorEastAsia"/>
          <w:b/>
          <w:bCs/>
          <w:sz w:val="24"/>
          <w:szCs w:val="24"/>
        </w:rPr>
        <w:t>meals</w:t>
      </w:r>
      <w:r>
        <w:t xml:space="preserve"> </w:t>
      </w:r>
      <w:r w:rsidR="00282689">
        <w:t xml:space="preserve">– this </w:t>
      </w:r>
      <w:r>
        <w:t>column listed different types of meals offered by the restaurants (e.g., Brunch, Lunch, Dinner). Since a restaurant could offer more than one type of meal, I created dummy columns for each meal type.</w:t>
      </w:r>
    </w:p>
    <w:p w14:paraId="7741B115" w14:textId="22445C92" w:rsidR="00595C15" w:rsidRPr="00595C15" w:rsidRDefault="00C93F16" w:rsidP="00595C15">
      <w:pPr>
        <w:numPr>
          <w:ilvl w:val="1"/>
          <w:numId w:val="17"/>
        </w:numPr>
        <w:rPr>
          <w:lang w:val="en-IL"/>
        </w:rPr>
      </w:pPr>
      <w:r w:rsidRPr="00282689">
        <w:rPr>
          <w:rStyle w:val="HTMLCode"/>
          <w:rFonts w:eastAsiaTheme="majorEastAsia"/>
          <w:b/>
          <w:bCs/>
          <w:sz w:val="24"/>
          <w:szCs w:val="24"/>
        </w:rPr>
        <w:t>B</w:t>
      </w:r>
      <w:r w:rsidR="00595C15" w:rsidRPr="00595C15">
        <w:rPr>
          <w:rStyle w:val="HTMLCode"/>
          <w:rFonts w:eastAsiaTheme="majorEastAsia"/>
          <w:b/>
          <w:bCs/>
          <w:sz w:val="24"/>
          <w:szCs w:val="24"/>
        </w:rPr>
        <w:t>oolean</w:t>
      </w:r>
      <w:r w:rsidR="00595C15" w:rsidRPr="00595C15">
        <w:rPr>
          <w:lang w:val="en-IL"/>
        </w:rPr>
        <w:t xml:space="preserve"> columns (gluten_free, vegetarian_friendly, vegan_options, and claimed) </w:t>
      </w:r>
      <w:r>
        <w:rPr>
          <w:lang w:val="en-IL"/>
        </w:rPr>
        <w:t xml:space="preserve">transform </w:t>
      </w:r>
      <w:r w:rsidR="00595C15" w:rsidRPr="00595C15">
        <w:rPr>
          <w:lang w:val="en-IL"/>
        </w:rPr>
        <w:t>into binary format and marked them as categorical.</w:t>
      </w:r>
    </w:p>
    <w:p w14:paraId="48729D01" w14:textId="48A53B24" w:rsidR="00C93F16" w:rsidRPr="00595C15" w:rsidRDefault="00C93F16" w:rsidP="00C93F16">
      <w:pPr>
        <w:numPr>
          <w:ilvl w:val="1"/>
          <w:numId w:val="17"/>
        </w:numPr>
        <w:rPr>
          <w:lang w:val="en-IL"/>
        </w:rPr>
      </w:pPr>
      <w:r w:rsidRPr="00595C15">
        <w:rPr>
          <w:rStyle w:val="HTMLCode"/>
          <w:rFonts w:eastAsiaTheme="majorEastAsia"/>
          <w:b/>
          <w:bCs/>
          <w:sz w:val="24"/>
          <w:szCs w:val="24"/>
        </w:rPr>
        <w:t>awards</w:t>
      </w:r>
      <w:r w:rsidRPr="00595C15">
        <w:rPr>
          <w:lang w:val="en-IL"/>
        </w:rPr>
        <w:t xml:space="preserve"> </w:t>
      </w:r>
      <w:r>
        <w:rPr>
          <w:lang w:val="en-IL"/>
        </w:rPr>
        <w:t xml:space="preserve">- </w:t>
      </w:r>
      <w:r w:rsidR="00595C15" w:rsidRPr="00595C15">
        <w:rPr>
          <w:lang w:val="en-IL"/>
        </w:rPr>
        <w:t>Processed by standardizing and creating dummy columns for different award types.</w:t>
      </w:r>
    </w:p>
    <w:p w14:paraId="6FFDFF89" w14:textId="30C57F6B" w:rsidR="00C93F16" w:rsidRPr="00595C15" w:rsidRDefault="00C93F16" w:rsidP="00C93F16">
      <w:pPr>
        <w:numPr>
          <w:ilvl w:val="1"/>
          <w:numId w:val="17"/>
        </w:numPr>
        <w:rPr>
          <w:lang w:val="en-IL"/>
        </w:rPr>
      </w:pPr>
      <w:r w:rsidRPr="00595C15">
        <w:rPr>
          <w:rStyle w:val="HTMLCode"/>
          <w:rFonts w:eastAsiaTheme="majorEastAsia"/>
          <w:b/>
          <w:bCs/>
          <w:sz w:val="24"/>
          <w:szCs w:val="24"/>
        </w:rPr>
        <w:t>cuisines</w:t>
      </w:r>
      <w:r w:rsidRPr="00595C15">
        <w:rPr>
          <w:lang w:val="en-IL"/>
        </w:rPr>
        <w:t xml:space="preserve"> </w:t>
      </w:r>
      <w:r>
        <w:rPr>
          <w:lang w:val="en-IL"/>
        </w:rPr>
        <w:t xml:space="preserve">- </w:t>
      </w:r>
      <w:r w:rsidRPr="00595C15">
        <w:rPr>
          <w:lang w:val="en-IL"/>
        </w:rPr>
        <w:t>Simplified the cuisines column by retaining the 15 most common cuisines, grouping others under "Other," and creating dummy columns to reflect multiple cuisine types offered by each restaurant.</w:t>
      </w:r>
    </w:p>
    <w:p w14:paraId="435616F9" w14:textId="61B3B906" w:rsidR="00282689" w:rsidRPr="00595C15" w:rsidRDefault="00282689" w:rsidP="00282689">
      <w:pPr>
        <w:numPr>
          <w:ilvl w:val="1"/>
          <w:numId w:val="17"/>
        </w:numPr>
        <w:rPr>
          <w:lang w:val="en-IL"/>
        </w:rPr>
      </w:pPr>
      <w:proofErr w:type="spellStart"/>
      <w:r w:rsidRPr="00282689">
        <w:rPr>
          <w:rStyle w:val="HTMLCode"/>
          <w:rFonts w:eastAsiaTheme="majorEastAsia"/>
          <w:b/>
          <w:bCs/>
          <w:sz w:val="24"/>
          <w:szCs w:val="24"/>
        </w:rPr>
        <w:t>openning_</w:t>
      </w:r>
      <w:r>
        <w:rPr>
          <w:rStyle w:val="HTMLCode"/>
          <w:rFonts w:eastAsiaTheme="majorEastAsia"/>
          <w:b/>
          <w:bCs/>
          <w:sz w:val="24"/>
          <w:szCs w:val="24"/>
        </w:rPr>
        <w:t>hours</w:t>
      </w:r>
      <w:proofErr w:type="spellEnd"/>
      <w:r w:rsidRPr="00282689">
        <w:rPr>
          <w:rStyle w:val="HTMLCode"/>
          <w:rFonts w:eastAsiaTheme="majorEastAsia"/>
          <w:b/>
          <w:bCs/>
          <w:sz w:val="24"/>
          <w:szCs w:val="24"/>
        </w:rPr>
        <w:t xml:space="preserve"> </w:t>
      </w:r>
      <w:r>
        <w:rPr>
          <w:lang w:val="en-IL"/>
        </w:rPr>
        <w:t xml:space="preserve">- </w:t>
      </w:r>
      <w:r w:rsidRPr="00595C15">
        <w:rPr>
          <w:lang w:val="en-IL"/>
        </w:rPr>
        <w:t xml:space="preserve">Extracted key features from complex opening hours </w:t>
      </w:r>
      <w:proofErr w:type="gramStart"/>
      <w:r w:rsidRPr="00595C15">
        <w:rPr>
          <w:lang w:val="en-IL"/>
        </w:rPr>
        <w:t>data:</w:t>
      </w:r>
      <w:proofErr w:type="gramEnd"/>
      <w:r w:rsidRPr="00595C15">
        <w:rPr>
          <w:lang w:val="en-IL"/>
        </w:rPr>
        <w:t xml:space="preserve"> opens_days_count, open_on_weekend, and total_open_hours.</w:t>
      </w:r>
    </w:p>
    <w:p w14:paraId="32823687" w14:textId="77777777" w:rsidR="00C93F16" w:rsidRPr="00595C15" w:rsidRDefault="00C93F16" w:rsidP="00595C15">
      <w:pPr>
        <w:numPr>
          <w:ilvl w:val="1"/>
          <w:numId w:val="17"/>
        </w:numPr>
        <w:rPr>
          <w:lang w:val="en-IL"/>
        </w:rPr>
      </w:pPr>
    </w:p>
    <w:p w14:paraId="778D8889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t>Handling Data Duplication</w:t>
      </w:r>
      <w:r w:rsidRPr="00595C15">
        <w:rPr>
          <w:lang w:val="en-IL"/>
        </w:rPr>
        <w:t>:</w:t>
      </w:r>
    </w:p>
    <w:p w14:paraId="0BBBE915" w14:textId="5F6FA9DD" w:rsidR="00595C15" w:rsidRP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t xml:space="preserve">Identified and retained </w:t>
      </w:r>
      <w:r w:rsidR="00C93F16">
        <w:rPr>
          <w:lang w:val="en-IL"/>
        </w:rPr>
        <w:t>brands</w:t>
      </w:r>
      <w:r w:rsidRPr="00595C15">
        <w:rPr>
          <w:lang w:val="en-IL"/>
        </w:rPr>
        <w:t xml:space="preserve"> restaurants appearing more than 10 times.</w:t>
      </w:r>
    </w:p>
    <w:p w14:paraId="42E9811A" w14:textId="20A5C0F5" w:rsidR="00595C15" w:rsidRP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t>Removed duplicates for non-</w:t>
      </w:r>
      <w:r w:rsidR="00C93F16" w:rsidRPr="00C93F16">
        <w:rPr>
          <w:lang w:val="en-IL"/>
        </w:rPr>
        <w:t xml:space="preserve"> </w:t>
      </w:r>
      <w:r w:rsidR="00C93F16">
        <w:rPr>
          <w:lang w:val="en-IL"/>
        </w:rPr>
        <w:t>brands</w:t>
      </w:r>
      <w:r w:rsidR="00C93F16" w:rsidRPr="00595C15">
        <w:rPr>
          <w:lang w:val="en-IL"/>
        </w:rPr>
        <w:t xml:space="preserve"> </w:t>
      </w:r>
      <w:r w:rsidRPr="00595C15">
        <w:rPr>
          <w:lang w:val="en-IL"/>
        </w:rPr>
        <w:t>restaurants within a 100-meter radius.</w:t>
      </w:r>
      <w:r w:rsidR="00282689">
        <w:rPr>
          <w:lang w:val="en-IL"/>
        </w:rPr>
        <w:t xml:space="preserve"> For this, I use the latitude, longtitude data I have.</w:t>
      </w:r>
    </w:p>
    <w:p w14:paraId="476F523D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t>Creating the Prediction Column</w:t>
      </w:r>
      <w:r w:rsidRPr="00595C15">
        <w:rPr>
          <w:lang w:val="en-IL"/>
        </w:rPr>
        <w:t>:</w:t>
      </w:r>
    </w:p>
    <w:p w14:paraId="14B2C681" w14:textId="77777777" w:rsid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t xml:space="preserve">Defined the target variable </w:t>
      </w:r>
      <w:r w:rsidRPr="00595C15">
        <w:rPr>
          <w:rFonts w:ascii="Courier New" w:hAnsi="Courier New" w:cs="Courier New"/>
          <w:b/>
          <w:bCs/>
          <w:lang w:val="en-IL"/>
        </w:rPr>
        <w:t>high_rated_popular</w:t>
      </w:r>
      <w:r w:rsidRPr="00595C15">
        <w:rPr>
          <w:lang w:val="en-IL"/>
        </w:rPr>
        <w:t xml:space="preserve"> based on whether a restaurant had more than 100 reviews and an average rating of 4 or higher.</w:t>
      </w:r>
    </w:p>
    <w:p w14:paraId="4B1A893A" w14:textId="77777777" w:rsidR="00C93F16" w:rsidRPr="00595C15" w:rsidRDefault="00C93F16" w:rsidP="00C93F16">
      <w:pPr>
        <w:ind w:left="720"/>
        <w:rPr>
          <w:lang w:val="en-IL"/>
        </w:rPr>
      </w:pPr>
    </w:p>
    <w:p w14:paraId="17D24919" w14:textId="4043E2FE" w:rsidR="00595C15" w:rsidRDefault="00E36476" w:rsidP="00E36476">
      <w:pPr>
        <w:pStyle w:val="Heading1"/>
      </w:pPr>
      <w:r w:rsidRPr="00E36476">
        <w:t>Exploratory Data Analysis (EDA)</w:t>
      </w:r>
    </w:p>
    <w:p w14:paraId="715C5C88" w14:textId="66032C81" w:rsidR="00E36476" w:rsidRDefault="002C41F8" w:rsidP="002C41F8">
      <w:r w:rsidRPr="002C41F8">
        <w:t xml:space="preserve">For the Exploratory Data Analysis (EDA), an in-depth report has been generated using various reporting libraries. You can access the detailed EDA report </w:t>
      </w:r>
      <w:hyperlink r:id="rId8" w:history="1">
        <w:r w:rsidRPr="002C41F8">
          <w:rPr>
            <w:rStyle w:val="Hyperlink"/>
          </w:rPr>
          <w:t>h</w:t>
        </w:r>
        <w:r w:rsidRPr="002C41F8">
          <w:rPr>
            <w:rStyle w:val="Hyperlink"/>
          </w:rPr>
          <w:t>e</w:t>
        </w:r>
        <w:r w:rsidRPr="002C41F8">
          <w:rPr>
            <w:rStyle w:val="Hyperlink"/>
          </w:rPr>
          <w:t>re</w:t>
        </w:r>
      </w:hyperlink>
      <w:r w:rsidRPr="002C41F8">
        <w:t>.</w:t>
      </w:r>
    </w:p>
    <w:p w14:paraId="01BBE186" w14:textId="2C5861EB" w:rsidR="00277703" w:rsidRDefault="00602DB6" w:rsidP="00602DB6">
      <w:pPr>
        <w:pStyle w:val="Heading1"/>
      </w:pPr>
      <w:r>
        <w:t>Data Cleansing</w:t>
      </w:r>
    </w:p>
    <w:p w14:paraId="110EDD70" w14:textId="7FCA1D7E" w:rsidR="00602DB6" w:rsidRDefault="00602DB6" w:rsidP="00602DB6">
      <w:pPr>
        <w:pStyle w:val="Heading2"/>
      </w:pPr>
      <w:r>
        <w:t>Filling Missing Values</w:t>
      </w:r>
    </w:p>
    <w:p w14:paraId="6948245C" w14:textId="77777777" w:rsidR="00A5172E" w:rsidRDefault="00A5172E" w:rsidP="00602DB6"/>
    <w:p w14:paraId="238F26EB" w14:textId="53D42989" w:rsidR="00602DB6" w:rsidRDefault="00602DB6" w:rsidP="00602DB6">
      <w:r>
        <w:t xml:space="preserve">I have filled the following </w:t>
      </w:r>
      <w:r w:rsidR="00A5172E">
        <w:t>values:</w:t>
      </w:r>
    </w:p>
    <w:p w14:paraId="7C010FFC" w14:textId="77777777" w:rsidR="00A5172E" w:rsidRDefault="00A5172E" w:rsidP="00A5172E">
      <w:pPr>
        <w:numPr>
          <w:ilvl w:val="1"/>
          <w:numId w:val="17"/>
        </w:numPr>
        <w:spacing w:line="240" w:lineRule="auto"/>
      </w:pPr>
      <w:r w:rsidRPr="00A5172E">
        <w:rPr>
          <w:rStyle w:val="HTMLCode"/>
          <w:rFonts w:eastAsiaTheme="majorEastAsia"/>
          <w:b/>
          <w:bCs/>
          <w:sz w:val="24"/>
          <w:szCs w:val="24"/>
        </w:rPr>
        <w:t>province</w:t>
      </w:r>
      <w:r>
        <w:t xml:space="preserve">                   18172</w:t>
      </w:r>
    </w:p>
    <w:p w14:paraId="4FCF30E7" w14:textId="77777777" w:rsidR="00A5172E" w:rsidRDefault="00A5172E" w:rsidP="00A5172E">
      <w:pPr>
        <w:numPr>
          <w:ilvl w:val="1"/>
          <w:numId w:val="17"/>
        </w:numPr>
        <w:spacing w:line="240" w:lineRule="auto"/>
      </w:pPr>
      <w:r w:rsidRPr="00A5172E">
        <w:rPr>
          <w:rStyle w:val="HTMLCode"/>
          <w:rFonts w:eastAsiaTheme="majorEastAsia"/>
          <w:b/>
          <w:bCs/>
          <w:sz w:val="24"/>
          <w:szCs w:val="24"/>
        </w:rPr>
        <w:t>claimed</w:t>
      </w:r>
      <w:r>
        <w:t xml:space="preserve">                      171</w:t>
      </w:r>
    </w:p>
    <w:p w14:paraId="5A93FF95" w14:textId="77777777" w:rsidR="00A5172E" w:rsidRDefault="00A5172E" w:rsidP="00A5172E">
      <w:pPr>
        <w:numPr>
          <w:ilvl w:val="1"/>
          <w:numId w:val="17"/>
        </w:numPr>
        <w:spacing w:line="240" w:lineRule="auto"/>
      </w:pPr>
      <w:proofErr w:type="spellStart"/>
      <w:r>
        <w:t>price_</w:t>
      </w:r>
      <w:r w:rsidRPr="00A5172E">
        <w:rPr>
          <w:rStyle w:val="HTMLCode"/>
          <w:rFonts w:eastAsiaTheme="majorEastAsia"/>
          <w:b/>
          <w:bCs/>
          <w:sz w:val="24"/>
          <w:szCs w:val="24"/>
        </w:rPr>
        <w:t>level</w:t>
      </w:r>
      <w:proofErr w:type="spellEnd"/>
      <w:r>
        <w:t xml:space="preserve">                29682</w:t>
      </w:r>
    </w:p>
    <w:p w14:paraId="75E1B80C" w14:textId="7AC0E605" w:rsidR="00A5172E" w:rsidRPr="00602DB6" w:rsidRDefault="00A5172E" w:rsidP="00A5172E">
      <w:pPr>
        <w:numPr>
          <w:ilvl w:val="1"/>
          <w:numId w:val="17"/>
        </w:numPr>
        <w:spacing w:line="240" w:lineRule="auto"/>
      </w:pPr>
      <w:proofErr w:type="spellStart"/>
      <w:r>
        <w:t>working_shifts_per_week</w:t>
      </w:r>
      <w:proofErr w:type="spellEnd"/>
      <w:r>
        <w:t xml:space="preserve">    69611</w:t>
      </w:r>
    </w:p>
    <w:p w14:paraId="4346A3F8" w14:textId="57040BD0" w:rsidR="00277703" w:rsidRDefault="00277703" w:rsidP="00277703">
      <w:pPr>
        <w:pStyle w:val="Heading1"/>
      </w:pPr>
      <w:r>
        <w:t>Map</w:t>
      </w:r>
    </w:p>
    <w:p w14:paraId="05C7B93B" w14:textId="551C29DC" w:rsidR="00277703" w:rsidRDefault="00277703" w:rsidP="00277703">
      <w:r>
        <w:t>For better visualization I created a map.</w:t>
      </w:r>
    </w:p>
    <w:p w14:paraId="0E47337E" w14:textId="14BA65FE" w:rsidR="00277703" w:rsidRDefault="00277703" w:rsidP="00277703">
      <w:r>
        <w:t xml:space="preserve">The code to the map is </w:t>
      </w:r>
      <w:hyperlink r:id="rId9" w:history="1">
        <w:r w:rsidRPr="00277703">
          <w:rPr>
            <w:rStyle w:val="Hyperlink"/>
          </w:rPr>
          <w:t>here</w:t>
        </w:r>
      </w:hyperlink>
      <w:r>
        <w:t>.</w:t>
      </w:r>
    </w:p>
    <w:p w14:paraId="7CBD426E" w14:textId="48762C58" w:rsidR="00277703" w:rsidRDefault="00277703" w:rsidP="00277703">
      <w:r>
        <w:rPr>
          <w:noProof/>
        </w:rPr>
        <w:lastRenderedPageBreak/>
        <w:drawing>
          <wp:inline distT="0" distB="0" distL="0" distR="0" wp14:anchorId="7890038F" wp14:editId="723544B1">
            <wp:extent cx="6675120" cy="4925695"/>
            <wp:effectExtent l="0" t="0" r="5080" b="1905"/>
            <wp:docPr id="2099144885" name="Picture 4" descr="A map of france with orang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44885" name="Picture 4" descr="A map of france with orange circl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1F63" w14:textId="599DB63C" w:rsidR="005A38E6" w:rsidRDefault="005A38E6">
      <w:r>
        <w:br w:type="page"/>
      </w:r>
    </w:p>
    <w:p w14:paraId="45FC5BBC" w14:textId="33AB369E" w:rsidR="008E605B" w:rsidRDefault="008E605B" w:rsidP="008E605B">
      <w:pPr>
        <w:pStyle w:val="Heading1"/>
      </w:pPr>
      <w:r>
        <w:lastRenderedPageBreak/>
        <w:t>Model Selection</w:t>
      </w:r>
    </w:p>
    <w:p w14:paraId="50B797BE" w14:textId="77777777" w:rsidR="005A38E6" w:rsidRPr="005A38E6" w:rsidRDefault="005A38E6" w:rsidP="005A38E6">
      <w:pPr>
        <w:rPr>
          <w:lang w:val="en-IL"/>
        </w:rPr>
      </w:pPr>
      <w:r w:rsidRPr="005A38E6">
        <w:rPr>
          <w:lang w:val="en-IL"/>
        </w:rPr>
        <w:t>The following machine learning models were evaluated for predicting restaurant success:</w:t>
      </w:r>
    </w:p>
    <w:p w14:paraId="2E4524CC" w14:textId="77777777" w:rsidR="005A38E6" w:rsidRPr="005A38E6" w:rsidRDefault="005A38E6" w:rsidP="005A38E6">
      <w:pPr>
        <w:numPr>
          <w:ilvl w:val="0"/>
          <w:numId w:val="20"/>
        </w:numPr>
        <w:rPr>
          <w:lang w:val="en-IL"/>
        </w:rPr>
      </w:pPr>
      <w:r w:rsidRPr="005A38E6">
        <w:rPr>
          <w:b/>
          <w:bCs/>
          <w:lang w:val="en-IL"/>
        </w:rPr>
        <w:t>Decision Tree</w:t>
      </w:r>
    </w:p>
    <w:p w14:paraId="2DA1789B" w14:textId="77777777" w:rsidR="005A38E6" w:rsidRPr="005A38E6" w:rsidRDefault="005A38E6" w:rsidP="005A38E6">
      <w:pPr>
        <w:numPr>
          <w:ilvl w:val="0"/>
          <w:numId w:val="20"/>
        </w:numPr>
        <w:rPr>
          <w:lang w:val="en-IL"/>
        </w:rPr>
      </w:pPr>
      <w:r w:rsidRPr="005A38E6">
        <w:rPr>
          <w:b/>
          <w:bCs/>
          <w:lang w:val="en-IL"/>
        </w:rPr>
        <w:t>RandomForest</w:t>
      </w:r>
    </w:p>
    <w:p w14:paraId="269CABA0" w14:textId="77777777" w:rsidR="005A38E6" w:rsidRPr="005A38E6" w:rsidRDefault="005A38E6" w:rsidP="005A38E6">
      <w:pPr>
        <w:numPr>
          <w:ilvl w:val="0"/>
          <w:numId w:val="20"/>
        </w:numPr>
        <w:rPr>
          <w:lang w:val="en-IL"/>
        </w:rPr>
      </w:pPr>
      <w:r w:rsidRPr="005A38E6">
        <w:rPr>
          <w:b/>
          <w:bCs/>
          <w:lang w:val="en-IL"/>
        </w:rPr>
        <w:t>XGBoost (XGB)</w:t>
      </w:r>
    </w:p>
    <w:p w14:paraId="6370E061" w14:textId="77777777" w:rsidR="005A38E6" w:rsidRPr="005A38E6" w:rsidRDefault="005A38E6" w:rsidP="005A38E6">
      <w:pPr>
        <w:numPr>
          <w:ilvl w:val="0"/>
          <w:numId w:val="20"/>
        </w:numPr>
        <w:rPr>
          <w:lang w:val="en-IL"/>
        </w:rPr>
      </w:pPr>
      <w:r w:rsidRPr="005A38E6">
        <w:rPr>
          <w:b/>
          <w:bCs/>
          <w:lang w:val="en-IL"/>
        </w:rPr>
        <w:t>Gradient Boosting Machine (GBM)</w:t>
      </w:r>
    </w:p>
    <w:p w14:paraId="7C5CDF79" w14:textId="77777777" w:rsidR="005A38E6" w:rsidRPr="005A38E6" w:rsidRDefault="005A38E6" w:rsidP="005A38E6">
      <w:pPr>
        <w:numPr>
          <w:ilvl w:val="0"/>
          <w:numId w:val="20"/>
        </w:numPr>
        <w:rPr>
          <w:lang w:val="en-IL"/>
        </w:rPr>
      </w:pPr>
      <w:r w:rsidRPr="005A38E6">
        <w:rPr>
          <w:b/>
          <w:bCs/>
          <w:lang w:val="en-IL"/>
        </w:rPr>
        <w:t>Logistic Regression</w:t>
      </w:r>
    </w:p>
    <w:p w14:paraId="11F616ED" w14:textId="77777777" w:rsidR="005A38E6" w:rsidRPr="005A38E6" w:rsidRDefault="005A38E6" w:rsidP="005A38E6">
      <w:pPr>
        <w:numPr>
          <w:ilvl w:val="0"/>
          <w:numId w:val="20"/>
        </w:numPr>
        <w:rPr>
          <w:lang w:val="en-IL"/>
        </w:rPr>
      </w:pPr>
      <w:r w:rsidRPr="005A38E6">
        <w:rPr>
          <w:b/>
          <w:bCs/>
          <w:lang w:val="en-IL"/>
        </w:rPr>
        <w:t>AdaBoost</w:t>
      </w:r>
    </w:p>
    <w:p w14:paraId="544DC97D" w14:textId="1B42F4A6" w:rsidR="005A38E6" w:rsidRDefault="005A38E6" w:rsidP="005A38E6">
      <w:pPr>
        <w:pStyle w:val="Heading2"/>
      </w:pPr>
      <w:r>
        <w:t>Model Performance Metrics</w:t>
      </w:r>
    </w:p>
    <w:p w14:paraId="08DC7D8B" w14:textId="4496A72E" w:rsidR="00F01FC6" w:rsidRPr="00F01FC6" w:rsidRDefault="00126142" w:rsidP="00F01FC6">
      <w:r>
        <w:rPr>
          <w:noProof/>
        </w:rPr>
        <w:drawing>
          <wp:inline distT="0" distB="0" distL="0" distR="0" wp14:anchorId="62985E29" wp14:editId="4CD0A633">
            <wp:extent cx="3149600" cy="2184400"/>
            <wp:effectExtent l="0" t="0" r="0" b="0"/>
            <wp:docPr id="1955479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79307" name="Picture 19554793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AF7A" w14:textId="7B84D488" w:rsidR="008E605B" w:rsidRDefault="008E605B" w:rsidP="008E605B"/>
    <w:p w14:paraId="2E2974EF" w14:textId="77777777" w:rsidR="00F01FC6" w:rsidRDefault="00F01FC6" w:rsidP="00F01FC6">
      <w:pPr>
        <w:pStyle w:val="Heading2"/>
        <w:bidi/>
        <w:jc w:val="right"/>
        <w:rPr>
          <w:lang w:val="en-IL" w:bidi="he-IL"/>
        </w:rPr>
      </w:pPr>
      <w:r w:rsidRPr="00F01FC6">
        <w:rPr>
          <w:lang w:val="en-IL" w:bidi="he-IL"/>
        </w:rPr>
        <w:t>Analysis</w:t>
      </w:r>
    </w:p>
    <w:p w14:paraId="72AE7CA8" w14:textId="77777777" w:rsidR="00F01FC6" w:rsidRPr="00F01FC6" w:rsidRDefault="00F01FC6" w:rsidP="00F01FC6">
      <w:pPr>
        <w:bidi/>
        <w:rPr>
          <w:lang w:val="en-IL" w:bidi="he-IL"/>
        </w:rPr>
      </w:pPr>
    </w:p>
    <w:p w14:paraId="0777C0CE" w14:textId="65D94AD6" w:rsidR="00F01FC6" w:rsidRPr="00F01FC6" w:rsidRDefault="0011767B" w:rsidP="0011767B">
      <w:pPr>
        <w:numPr>
          <w:ilvl w:val="0"/>
          <w:numId w:val="21"/>
        </w:numPr>
        <w:rPr>
          <w:lang w:val="en-IL" w:bidi="he-IL"/>
        </w:rPr>
      </w:pPr>
      <w:r w:rsidRPr="00F01FC6">
        <w:rPr>
          <w:b/>
          <w:bCs/>
          <w:lang w:val="en-IL" w:bidi="he-IL"/>
        </w:rPr>
        <w:t>XGBoost (XGB)</w:t>
      </w:r>
      <w:r>
        <w:rPr>
          <w:lang w:val="en-IL" w:bidi="he-IL"/>
        </w:rPr>
        <w:t xml:space="preserve"> </w:t>
      </w:r>
      <w:r w:rsidR="00F01FC6" w:rsidRPr="00F01FC6">
        <w:rPr>
          <w:lang w:val="en-IL" w:bidi="he-IL"/>
        </w:rPr>
        <w:t>models achieved the highest accuracy and F1-score</w:t>
      </w:r>
      <w:r w:rsidR="00F01FC6">
        <w:rPr>
          <w:lang w:val="en-IL" w:bidi="he-IL"/>
        </w:rPr>
        <w:t xml:space="preserve">. </w:t>
      </w:r>
    </w:p>
    <w:p w14:paraId="182C595C" w14:textId="42DDC467" w:rsidR="00F01FC6" w:rsidRPr="00F01FC6" w:rsidRDefault="0011767B" w:rsidP="00F01FC6">
      <w:pPr>
        <w:numPr>
          <w:ilvl w:val="0"/>
          <w:numId w:val="21"/>
        </w:numPr>
        <w:rPr>
          <w:lang w:val="en-IL" w:bidi="he-IL"/>
        </w:rPr>
      </w:pPr>
      <w:r w:rsidRPr="00F01FC6">
        <w:rPr>
          <w:b/>
          <w:bCs/>
          <w:lang w:val="en-IL" w:bidi="he-IL"/>
        </w:rPr>
        <w:t>Decision Tree</w:t>
      </w:r>
      <w:r w:rsidRPr="00F01FC6">
        <w:rPr>
          <w:lang w:val="en-IL" w:bidi="he-IL"/>
        </w:rPr>
        <w:t xml:space="preserve"> and </w:t>
      </w:r>
      <w:r w:rsidRPr="00F01FC6">
        <w:rPr>
          <w:b/>
          <w:bCs/>
          <w:lang w:val="en-IL" w:bidi="he-IL"/>
        </w:rPr>
        <w:t>RandomForest</w:t>
      </w:r>
      <w:r w:rsidRPr="00F01FC6">
        <w:rPr>
          <w:lang w:val="en-IL" w:bidi="he-IL"/>
        </w:rPr>
        <w:t xml:space="preserve"> </w:t>
      </w:r>
      <w:r w:rsidR="00F01FC6" w:rsidRPr="00F01FC6">
        <w:rPr>
          <w:lang w:val="en-IL" w:bidi="he-IL"/>
        </w:rPr>
        <w:t xml:space="preserve">and </w:t>
      </w:r>
      <w:r w:rsidR="00F01FC6" w:rsidRPr="00F01FC6">
        <w:rPr>
          <w:b/>
          <w:bCs/>
          <w:lang w:val="en-IL" w:bidi="he-IL"/>
        </w:rPr>
        <w:t>Logistic Regression</w:t>
      </w:r>
      <w:r w:rsidR="00F01FC6" w:rsidRPr="00F01FC6">
        <w:rPr>
          <w:lang w:val="en-IL" w:bidi="he-IL"/>
        </w:rPr>
        <w:t xml:space="preserve"> showed slightly lower but still strong performance.</w:t>
      </w:r>
    </w:p>
    <w:p w14:paraId="786CCC93" w14:textId="593AE704" w:rsidR="00F01FC6" w:rsidRPr="00F01FC6" w:rsidRDefault="0011767B" w:rsidP="00F01FC6">
      <w:pPr>
        <w:numPr>
          <w:ilvl w:val="0"/>
          <w:numId w:val="21"/>
        </w:numPr>
        <w:rPr>
          <w:lang w:val="en-IL" w:bidi="he-IL"/>
        </w:rPr>
      </w:pPr>
      <w:r>
        <w:rPr>
          <w:b/>
          <w:bCs/>
          <w:lang w:val="en-IL" w:bidi="he-IL"/>
        </w:rPr>
        <w:lastRenderedPageBreak/>
        <w:t>GaussuanNB</w:t>
      </w:r>
      <w:r w:rsidR="00F01FC6" w:rsidRPr="00F01FC6">
        <w:rPr>
          <w:lang w:val="en-IL" w:bidi="he-IL"/>
        </w:rPr>
        <w:t xml:space="preserve"> performed well, though it had the lowest recall among the models, which could suggest it misses some positive cases.</w:t>
      </w:r>
    </w:p>
    <w:p w14:paraId="00F11F6A" w14:textId="43BD64E3" w:rsidR="00F01FC6" w:rsidRPr="00F01FC6" w:rsidRDefault="00F01FC6" w:rsidP="00F01FC6">
      <w:pPr>
        <w:bidi/>
        <w:jc w:val="right"/>
        <w:rPr>
          <w:lang w:val="en-IL" w:bidi="he-IL"/>
        </w:rPr>
      </w:pPr>
      <w:r w:rsidRPr="00F01FC6">
        <w:rPr>
          <w:lang w:val="en-IL" w:bidi="he-IL"/>
        </w:rPr>
        <w:t>Based on these results</w:t>
      </w:r>
      <w:r w:rsidRPr="00F01FC6">
        <w:rPr>
          <w:b/>
          <w:bCs/>
        </w:rPr>
        <w:t xml:space="preserve"> </w:t>
      </w:r>
      <w:proofErr w:type="spellStart"/>
      <w:r w:rsidRPr="00F01FC6">
        <w:rPr>
          <w:b/>
          <w:bCs/>
          <w:lang w:bidi="he-IL"/>
        </w:rPr>
        <w:t>XGBoost</w:t>
      </w:r>
      <w:proofErr w:type="spellEnd"/>
      <w:r w:rsidRPr="00F01FC6">
        <w:rPr>
          <w:lang w:bidi="he-IL"/>
        </w:rPr>
        <w:t xml:space="preserve"> </w:t>
      </w:r>
      <w:r w:rsidRPr="00F01FC6">
        <w:rPr>
          <w:lang w:val="en-IL" w:bidi="he-IL"/>
        </w:rPr>
        <w:t>would be strong candidates for final model selection due to their high accuracy and overall balanced performance across metrics.</w:t>
      </w:r>
    </w:p>
    <w:p w14:paraId="2E266DFF" w14:textId="28CE5AA6" w:rsidR="008E605B" w:rsidRDefault="00C22694" w:rsidP="00C22694">
      <w:pPr>
        <w:pStyle w:val="Heading2"/>
        <w:rPr>
          <w:lang w:val="en-IL" w:bidi="he-IL"/>
        </w:rPr>
      </w:pPr>
      <w:r>
        <w:rPr>
          <w:lang w:val="en-IL" w:bidi="he-IL"/>
        </w:rPr>
        <w:t>Hyperparameters</w:t>
      </w:r>
    </w:p>
    <w:p w14:paraId="4E689130" w14:textId="4888522A" w:rsidR="00C22694" w:rsidRDefault="00C22694" w:rsidP="00C22694">
      <w:pPr>
        <w:rPr>
          <w:lang w:bidi="he-IL"/>
        </w:rPr>
      </w:pPr>
      <w:r>
        <w:rPr>
          <w:lang w:val="en-IL" w:bidi="he-IL"/>
        </w:rPr>
        <w:t xml:space="preserve">After running several parameters on XGBoost I got the result of </w:t>
      </w:r>
      <w:r w:rsidRPr="00C22694">
        <w:rPr>
          <w:b/>
          <w:bCs/>
          <w:lang w:bidi="he-IL"/>
        </w:rPr>
        <w:t>Overall Accuracy</w:t>
      </w:r>
      <w:r w:rsidRPr="00C22694">
        <w:rPr>
          <w:lang w:bidi="he-IL"/>
        </w:rPr>
        <w:t>: 0.92</w:t>
      </w:r>
    </w:p>
    <w:p w14:paraId="2A0E8B97" w14:textId="4EFC4380" w:rsidR="00C22694" w:rsidRPr="00C22694" w:rsidRDefault="00C22694" w:rsidP="00C22694">
      <w:pPr>
        <w:rPr>
          <w:rFonts w:hint="cs"/>
          <w:rtl/>
          <w:lang w:val="en-IL" w:bidi="he-IL"/>
        </w:rPr>
      </w:pPr>
      <w:r>
        <w:rPr>
          <w:rFonts w:hint="cs"/>
          <w:noProof/>
          <w:rtl/>
          <w:lang w:val="he-IL" w:bidi="he-IL"/>
        </w:rPr>
        <w:drawing>
          <wp:inline distT="0" distB="0" distL="0" distR="0" wp14:anchorId="3EB65274" wp14:editId="710E22AB">
            <wp:extent cx="4922196" cy="4023165"/>
            <wp:effectExtent l="0" t="0" r="5715" b="3175"/>
            <wp:docPr id="19223236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23681" name="Picture 19223236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783" cy="40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694" w:rsidRPr="00C22694">
      <w:footerReference w:type="default" r:id="rId13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462261" w14:textId="77777777" w:rsidR="00BC2663" w:rsidRDefault="00BC2663">
      <w:pPr>
        <w:spacing w:after="0" w:line="240" w:lineRule="auto"/>
      </w:pPr>
      <w:r>
        <w:separator/>
      </w:r>
    </w:p>
  </w:endnote>
  <w:endnote w:type="continuationSeparator" w:id="0">
    <w:p w14:paraId="7A57B1F9" w14:textId="77777777" w:rsidR="00BC2663" w:rsidRDefault="00BC2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1F7E77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47C5A3" w14:textId="77777777" w:rsidR="00BC2663" w:rsidRDefault="00BC2663">
      <w:pPr>
        <w:spacing w:after="0" w:line="240" w:lineRule="auto"/>
      </w:pPr>
      <w:r>
        <w:separator/>
      </w:r>
    </w:p>
  </w:footnote>
  <w:footnote w:type="continuationSeparator" w:id="0">
    <w:p w14:paraId="260CFC47" w14:textId="77777777" w:rsidR="00BC2663" w:rsidRDefault="00BC26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455793"/>
    <w:multiLevelType w:val="multilevel"/>
    <w:tmpl w:val="E5B84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E10D64"/>
    <w:multiLevelType w:val="multilevel"/>
    <w:tmpl w:val="E918E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B263AC"/>
    <w:multiLevelType w:val="multilevel"/>
    <w:tmpl w:val="F6221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304C1F"/>
    <w:multiLevelType w:val="multilevel"/>
    <w:tmpl w:val="300CB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EA0075"/>
    <w:multiLevelType w:val="multilevel"/>
    <w:tmpl w:val="879CC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0832969">
    <w:abstractNumId w:val="8"/>
  </w:num>
  <w:num w:numId="2" w16cid:durableId="963120311">
    <w:abstractNumId w:val="8"/>
  </w:num>
  <w:num w:numId="3" w16cid:durableId="2081437908">
    <w:abstractNumId w:val="9"/>
  </w:num>
  <w:num w:numId="4" w16cid:durableId="216939769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 w16cid:durableId="2076656141">
    <w:abstractNumId w:val="12"/>
  </w:num>
  <w:num w:numId="6" w16cid:durableId="1934782911">
    <w:abstractNumId w:val="7"/>
  </w:num>
  <w:num w:numId="7" w16cid:durableId="672152105">
    <w:abstractNumId w:val="6"/>
  </w:num>
  <w:num w:numId="8" w16cid:durableId="1712799544">
    <w:abstractNumId w:val="5"/>
  </w:num>
  <w:num w:numId="9" w16cid:durableId="1334531745">
    <w:abstractNumId w:val="4"/>
  </w:num>
  <w:num w:numId="10" w16cid:durableId="795216047">
    <w:abstractNumId w:val="3"/>
  </w:num>
  <w:num w:numId="11" w16cid:durableId="1293168221">
    <w:abstractNumId w:val="2"/>
  </w:num>
  <w:num w:numId="12" w16cid:durableId="1164511262">
    <w:abstractNumId w:val="1"/>
  </w:num>
  <w:num w:numId="13" w16cid:durableId="122231966">
    <w:abstractNumId w:val="0"/>
  </w:num>
  <w:num w:numId="14" w16cid:durableId="827550855">
    <w:abstractNumId w:val="8"/>
    <w:lvlOverride w:ilvl="0">
      <w:startOverride w:val="1"/>
    </w:lvlOverride>
  </w:num>
  <w:num w:numId="15" w16cid:durableId="1635133782">
    <w:abstractNumId w:val="8"/>
  </w:num>
  <w:num w:numId="16" w16cid:durableId="753010807">
    <w:abstractNumId w:val="15"/>
  </w:num>
  <w:num w:numId="17" w16cid:durableId="1004161706">
    <w:abstractNumId w:val="11"/>
  </w:num>
  <w:num w:numId="18" w16cid:durableId="160975470">
    <w:abstractNumId w:val="16"/>
  </w:num>
  <w:num w:numId="19" w16cid:durableId="1509249459">
    <w:abstractNumId w:val="13"/>
  </w:num>
  <w:num w:numId="20" w16cid:durableId="909466937">
    <w:abstractNumId w:val="14"/>
  </w:num>
  <w:num w:numId="21" w16cid:durableId="4533262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C15"/>
    <w:rsid w:val="000A66FD"/>
    <w:rsid w:val="0011767B"/>
    <w:rsid w:val="00126142"/>
    <w:rsid w:val="001767F1"/>
    <w:rsid w:val="00277703"/>
    <w:rsid w:val="00282689"/>
    <w:rsid w:val="002C41F8"/>
    <w:rsid w:val="003F31CF"/>
    <w:rsid w:val="00524388"/>
    <w:rsid w:val="00595C15"/>
    <w:rsid w:val="005A38E6"/>
    <w:rsid w:val="005A56C4"/>
    <w:rsid w:val="00602DB6"/>
    <w:rsid w:val="00883801"/>
    <w:rsid w:val="008E605B"/>
    <w:rsid w:val="009C0244"/>
    <w:rsid w:val="00A5172E"/>
    <w:rsid w:val="00BB58E9"/>
    <w:rsid w:val="00BC2663"/>
    <w:rsid w:val="00C22694"/>
    <w:rsid w:val="00C93F16"/>
    <w:rsid w:val="00DA1319"/>
    <w:rsid w:val="00E36476"/>
    <w:rsid w:val="00E73AC0"/>
    <w:rsid w:val="00EF218C"/>
    <w:rsid w:val="00F01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E733B3"/>
  <w15:chartTrackingRefBased/>
  <w15:docId w15:val="{0316F40D-C956-A645-BBC7-3C05D8D9A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6C4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D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TMLCode">
    <w:name w:val="HTML Code"/>
    <w:basedOn w:val="DefaultParagraphFont"/>
    <w:uiPriority w:val="99"/>
    <w:semiHidden/>
    <w:unhideWhenUsed/>
    <w:rsid w:val="00C93F1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C41F8"/>
    <w:rPr>
      <w:color w:val="34B6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1F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02DB6"/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E605B"/>
    <w:rPr>
      <w:color w:val="A96EB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7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l5nf-hdVOHQcVimm6-r8jKonBj_pltOH/view?usp=drive_link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MAP.ipynb" TargetMode="Externa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EleanorVardi/Library/Containers/com.microsoft.Word/Data/Library/Application%20Support/Microsoft/Office/16.0/DTS/en-US%7b218E6370-0E12-E545-8FB9-F70B36B65ED5%7d/%7b166842FC-A6F8-AC43-8CE5-FCB24C18550D%7dtf10002069_mac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97</TotalTime>
  <Pages>7</Pages>
  <Words>730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Eleanor Vardi</dc:creator>
  <cp:keywords/>
  <dc:description/>
  <cp:lastModifiedBy>Eleanor Vardi</cp:lastModifiedBy>
  <cp:revision>4</cp:revision>
  <dcterms:created xsi:type="dcterms:W3CDTF">2024-08-31T06:05:00Z</dcterms:created>
  <dcterms:modified xsi:type="dcterms:W3CDTF">2024-09-01T17:28:00Z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